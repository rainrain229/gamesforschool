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C503" w14:textId="77777777" w:rsidR="00D66FF6" w:rsidRDefault="00D66FF6" w:rsidP="00D66FF6">
      <w:pPr>
        <w:pStyle w:val="Heading1"/>
        <w:spacing w:before="0" w:after="0"/>
        <w:rPr>
          <w:rStyle w:val="Bold"/>
          <w:b/>
          <w:bCs w:val="0"/>
        </w:rPr>
      </w:pPr>
    </w:p>
    <w:p w14:paraId="2A9588F5" w14:textId="77777777" w:rsidR="00D66FF6" w:rsidRDefault="00D66FF6" w:rsidP="00D66FF6">
      <w:pPr>
        <w:pStyle w:val="Heading1"/>
        <w:spacing w:before="0" w:after="0"/>
        <w:rPr>
          <w:rStyle w:val="Bold"/>
          <w:b/>
          <w:bCs w:val="0"/>
        </w:rPr>
      </w:pPr>
    </w:p>
    <w:p w14:paraId="3D157282" w14:textId="77777777" w:rsidR="00E60B8B" w:rsidRDefault="00E60B8B" w:rsidP="00D66FF6">
      <w:pPr>
        <w:pStyle w:val="Heading1"/>
        <w:spacing w:before="0" w:after="0"/>
        <w:rPr>
          <w:rStyle w:val="Bold"/>
          <w:b/>
          <w:bCs w:val="0"/>
        </w:rPr>
      </w:pPr>
    </w:p>
    <w:p w14:paraId="185EE407" w14:textId="77777777" w:rsidR="00E60B8B" w:rsidRDefault="00E60B8B" w:rsidP="00D66FF6">
      <w:pPr>
        <w:pStyle w:val="Heading1"/>
        <w:spacing w:before="0" w:after="0"/>
        <w:rPr>
          <w:rStyle w:val="Bold"/>
          <w:b/>
          <w:bCs w:val="0"/>
        </w:rPr>
      </w:pPr>
    </w:p>
    <w:p w14:paraId="2AF11B39" w14:textId="77777777" w:rsidR="00663317" w:rsidRDefault="00663317" w:rsidP="00F031D6">
      <w:pPr>
        <w:pStyle w:val="Subtitle"/>
        <w:numPr>
          <w:ilvl w:val="0"/>
          <w:numId w:val="0"/>
        </w:numPr>
        <w:spacing w:before="0" w:after="0"/>
        <w:jc w:val="left"/>
        <w:rPr>
          <w:rStyle w:val="Bold"/>
          <w:sz w:val="44"/>
          <w:szCs w:val="44"/>
        </w:rPr>
      </w:pPr>
    </w:p>
    <w:p w14:paraId="56548328" w14:textId="4102FEAD" w:rsidR="00F031D6" w:rsidRDefault="00F031D6" w:rsidP="00F031D6">
      <w:pPr>
        <w:pStyle w:val="Subtitle"/>
        <w:numPr>
          <w:ilvl w:val="0"/>
          <w:numId w:val="0"/>
        </w:numPr>
        <w:spacing w:before="0" w:after="0"/>
        <w:jc w:val="left"/>
        <w:rPr>
          <w:rStyle w:val="Bold"/>
          <w:sz w:val="44"/>
          <w:szCs w:val="44"/>
        </w:rPr>
      </w:pPr>
      <w:r w:rsidRPr="003A1D3D">
        <w:rPr>
          <w:rStyle w:val="Bold"/>
          <w:sz w:val="44"/>
          <w:szCs w:val="44"/>
        </w:rPr>
        <w:t xml:space="preserve">Rain Loyd </w:t>
      </w:r>
      <w:r>
        <w:rPr>
          <w:rStyle w:val="Bold"/>
          <w:sz w:val="44"/>
          <w:szCs w:val="44"/>
        </w:rPr>
        <w:t xml:space="preserve">F. </w:t>
      </w:r>
      <w:r w:rsidRPr="003A1D3D">
        <w:rPr>
          <w:rStyle w:val="Bold"/>
          <w:sz w:val="44"/>
          <w:szCs w:val="44"/>
        </w:rPr>
        <w:t>Tolentino</w:t>
      </w:r>
    </w:p>
    <w:p w14:paraId="16C881E7" w14:textId="77777777" w:rsidR="002C5689" w:rsidRDefault="002C5689" w:rsidP="00D66FF6">
      <w:pPr>
        <w:pStyle w:val="Heading1"/>
        <w:spacing w:before="0" w:after="0"/>
        <w:rPr>
          <w:rStyle w:val="Bold"/>
          <w:b/>
          <w:bCs w:val="0"/>
        </w:rPr>
      </w:pPr>
    </w:p>
    <w:p w14:paraId="55C2C26D" w14:textId="0C429EC0" w:rsidR="00B70EC2" w:rsidRPr="00D66FF6" w:rsidRDefault="00D66FF6" w:rsidP="00D66FF6">
      <w:pPr>
        <w:pStyle w:val="Heading1"/>
        <w:spacing w:before="0" w:after="0"/>
      </w:pPr>
      <w:r>
        <w:rPr>
          <w:rStyle w:val="Bold"/>
          <w:b/>
          <w:bCs w:val="0"/>
        </w:rPr>
        <w:t>Contact Details</w:t>
      </w:r>
    </w:p>
    <w:p w14:paraId="4508684A" w14:textId="772B5E04" w:rsidR="007A7E98" w:rsidRPr="001F73D7" w:rsidRDefault="00A84617" w:rsidP="007A7E98">
      <w:pPr>
        <w:pStyle w:val="Subtitle"/>
        <w:numPr>
          <w:ilvl w:val="0"/>
          <w:numId w:val="0"/>
        </w:numPr>
        <w:jc w:val="left"/>
        <w:rPr>
          <w:color w:val="7050A0" w:themeColor="accent5" w:themeShade="80"/>
          <w:sz w:val="24"/>
          <w:szCs w:val="24"/>
        </w:rPr>
      </w:pPr>
      <w:r w:rsidRPr="001F73D7">
        <w:rPr>
          <w:color w:val="7050A0" w:themeColor="accent5" w:themeShade="80"/>
          <w:sz w:val="24"/>
          <w:szCs w:val="24"/>
        </w:rPr>
        <w:t>•</w:t>
      </w:r>
      <w:r w:rsidRPr="001F73D7">
        <w:rPr>
          <w:sz w:val="24"/>
          <w:szCs w:val="24"/>
        </w:rPr>
        <w:t xml:space="preserve"> </w:t>
      </w:r>
      <w:r w:rsidR="007F5BB0">
        <w:rPr>
          <w:sz w:val="24"/>
          <w:szCs w:val="24"/>
        </w:rPr>
        <w:t>Ad</w:t>
      </w:r>
      <w:r w:rsidR="00546939">
        <w:rPr>
          <w:sz w:val="24"/>
          <w:szCs w:val="24"/>
        </w:rPr>
        <w:t xml:space="preserve">dress: </w:t>
      </w:r>
      <w:r w:rsidR="00CC56FE" w:rsidRPr="001F73D7">
        <w:rPr>
          <w:sz w:val="24"/>
          <w:szCs w:val="24"/>
        </w:rPr>
        <w:t>Purok 6</w:t>
      </w:r>
      <w:r w:rsidR="001E2574" w:rsidRPr="001F73D7">
        <w:rPr>
          <w:sz w:val="24"/>
          <w:szCs w:val="24"/>
        </w:rPr>
        <w:t xml:space="preserve"> </w:t>
      </w:r>
      <w:proofErr w:type="spellStart"/>
      <w:r w:rsidR="00F52572" w:rsidRPr="001F73D7">
        <w:rPr>
          <w:sz w:val="24"/>
          <w:szCs w:val="24"/>
        </w:rPr>
        <w:t>Malabanban</w:t>
      </w:r>
      <w:proofErr w:type="spellEnd"/>
      <w:r w:rsidR="00F52572" w:rsidRPr="001F73D7">
        <w:rPr>
          <w:sz w:val="24"/>
          <w:szCs w:val="24"/>
        </w:rPr>
        <w:t xml:space="preserve"> Sur Candelaria Quezon </w:t>
      </w:r>
      <w:r w:rsidR="00CC56FE" w:rsidRPr="001F73D7">
        <w:rPr>
          <w:sz w:val="24"/>
          <w:szCs w:val="24"/>
        </w:rPr>
        <w:t>4323</w:t>
      </w:r>
    </w:p>
    <w:p w14:paraId="3315F939" w14:textId="1918109C" w:rsidR="00A84617" w:rsidRPr="001F73D7" w:rsidRDefault="00151825" w:rsidP="00A84617">
      <w:pPr>
        <w:pStyle w:val="Subtitle"/>
        <w:jc w:val="left"/>
        <w:rPr>
          <w:sz w:val="24"/>
          <w:szCs w:val="24"/>
        </w:rPr>
      </w:pPr>
      <w:r w:rsidRPr="001F73D7">
        <w:rPr>
          <w:color w:val="7050A0" w:themeColor="accent5" w:themeShade="80"/>
          <w:sz w:val="24"/>
          <w:szCs w:val="24"/>
        </w:rPr>
        <w:t>•</w:t>
      </w:r>
      <w:r w:rsidR="001E2574" w:rsidRPr="001F73D7">
        <w:rPr>
          <w:sz w:val="24"/>
          <w:szCs w:val="24"/>
        </w:rPr>
        <w:t xml:space="preserve"> </w:t>
      </w:r>
      <w:r w:rsidR="00546939">
        <w:rPr>
          <w:sz w:val="24"/>
          <w:szCs w:val="24"/>
        </w:rPr>
        <w:t>Contact No.</w:t>
      </w:r>
      <w:r w:rsidR="00F52572" w:rsidRPr="001F73D7">
        <w:rPr>
          <w:sz w:val="24"/>
          <w:szCs w:val="24"/>
        </w:rPr>
        <w:t>09481596700</w:t>
      </w:r>
      <w:r w:rsidR="007A7E98" w:rsidRPr="001F73D7">
        <w:rPr>
          <w:sz w:val="24"/>
          <w:szCs w:val="24"/>
        </w:rPr>
        <w:t xml:space="preserve">                                                               </w:t>
      </w:r>
    </w:p>
    <w:p w14:paraId="09F9F413" w14:textId="359058F9" w:rsidR="00E93DAA" w:rsidRDefault="001E2574" w:rsidP="002C5689">
      <w:pPr>
        <w:pStyle w:val="Subtitle"/>
        <w:jc w:val="left"/>
        <w:rPr>
          <w:rStyle w:val="Bold"/>
          <w:b w:val="0"/>
          <w:bCs w:val="0"/>
        </w:rPr>
      </w:pPr>
      <w:r w:rsidRPr="001F73D7">
        <w:rPr>
          <w:sz w:val="24"/>
          <w:szCs w:val="24"/>
        </w:rPr>
        <w:t xml:space="preserve"> </w:t>
      </w:r>
      <w:r w:rsidRPr="001F73D7">
        <w:rPr>
          <w:color w:val="7050A0" w:themeColor="accent5" w:themeShade="80"/>
          <w:sz w:val="24"/>
          <w:szCs w:val="24"/>
        </w:rPr>
        <w:t>•</w:t>
      </w:r>
      <w:r w:rsidRPr="001F73D7">
        <w:rPr>
          <w:sz w:val="24"/>
          <w:szCs w:val="24"/>
        </w:rPr>
        <w:t xml:space="preserve"> </w:t>
      </w:r>
      <w:r w:rsidR="006B5A54">
        <w:rPr>
          <w:sz w:val="24"/>
          <w:szCs w:val="24"/>
        </w:rPr>
        <w:t>Gmail:</w:t>
      </w:r>
      <w:hyperlink r:id="rId12" w:history="1">
        <w:r w:rsidR="006B5A54" w:rsidRPr="00274190">
          <w:rPr>
            <w:rStyle w:val="Hyperlink"/>
            <w:sz w:val="24"/>
            <w:szCs w:val="24"/>
          </w:rPr>
          <w:t>trainloyd@gmail.com</w:t>
        </w:r>
      </w:hyperlink>
    </w:p>
    <w:p w14:paraId="2838B30F" w14:textId="77777777" w:rsidR="00E93DAA" w:rsidRDefault="00E93DAA" w:rsidP="000C0DE9">
      <w:pPr>
        <w:pStyle w:val="Heading1"/>
        <w:spacing w:before="0" w:after="0"/>
        <w:rPr>
          <w:rStyle w:val="Bold"/>
          <w:b/>
          <w:bCs w:val="0"/>
        </w:rPr>
      </w:pPr>
    </w:p>
    <w:p w14:paraId="7F66B511" w14:textId="77777777" w:rsidR="002C5689" w:rsidRDefault="002C5689" w:rsidP="000C0DE9">
      <w:pPr>
        <w:pStyle w:val="Heading1"/>
        <w:spacing w:before="0" w:after="0"/>
        <w:rPr>
          <w:rStyle w:val="Bold"/>
          <w:b/>
          <w:bCs w:val="0"/>
        </w:rPr>
      </w:pPr>
    </w:p>
    <w:p w14:paraId="26FE3374" w14:textId="223D5CD1" w:rsidR="000C0DE9" w:rsidRPr="006F3E24" w:rsidRDefault="000C0DE9" w:rsidP="000C0DE9">
      <w:pPr>
        <w:pStyle w:val="Heading1"/>
        <w:spacing w:before="0" w:after="0"/>
        <w:rPr>
          <w:rStyle w:val="Bold"/>
          <w:b/>
          <w:bCs w:val="0"/>
        </w:rPr>
      </w:pPr>
      <w:r w:rsidRPr="006F3E24">
        <w:rPr>
          <w:rStyle w:val="Bold"/>
          <w:b/>
          <w:bCs w:val="0"/>
        </w:rPr>
        <w:t>Reference</w:t>
      </w:r>
    </w:p>
    <w:p w14:paraId="0108BD5D" w14:textId="77777777" w:rsidR="000C0DE9" w:rsidRPr="001F73D7" w:rsidRDefault="000C0DE9" w:rsidP="000C0DE9">
      <w:pPr>
        <w:pStyle w:val="ListParagraph"/>
        <w:numPr>
          <w:ilvl w:val="0"/>
          <w:numId w:val="13"/>
        </w:numPr>
        <w:spacing w:before="0" w:after="0" w:line="300" w:lineRule="auto"/>
        <w:rPr>
          <w:sz w:val="22"/>
        </w:rPr>
      </w:pPr>
      <w:r w:rsidRPr="001F73D7">
        <w:rPr>
          <w:sz w:val="22"/>
        </w:rPr>
        <w:t xml:space="preserve">SHS Teacher: Rowena Untalan                                         </w:t>
      </w:r>
    </w:p>
    <w:p w14:paraId="4755528E" w14:textId="77777777" w:rsidR="000C0DE9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1F73D7">
        <w:rPr>
          <w:sz w:val="22"/>
        </w:rPr>
        <w:t xml:space="preserve">Contact no. 09950119199  </w:t>
      </w:r>
    </w:p>
    <w:p w14:paraId="2F4CED27" w14:textId="77777777" w:rsidR="000C0DE9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221AE3">
        <w:rPr>
          <w:sz w:val="22"/>
        </w:rPr>
        <w:t xml:space="preserve"> Address: Sta. Catalina National High School    </w:t>
      </w:r>
    </w:p>
    <w:p w14:paraId="3532AEC3" w14:textId="77777777" w:rsidR="000C0DE9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221AE3">
        <w:rPr>
          <w:sz w:val="22"/>
        </w:rPr>
        <w:t>SHS Teacher: Alexander Kasilag</w:t>
      </w:r>
    </w:p>
    <w:p w14:paraId="74672E27" w14:textId="77777777" w:rsidR="000C0DE9" w:rsidRPr="001F73D7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221AE3">
        <w:rPr>
          <w:sz w:val="22"/>
        </w:rPr>
        <w:t xml:space="preserve">• Contact NO. 09182958606  </w:t>
      </w:r>
      <w:r w:rsidRPr="001F73D7">
        <w:rPr>
          <w:sz w:val="22"/>
        </w:rPr>
        <w:t xml:space="preserve">                                                </w:t>
      </w:r>
    </w:p>
    <w:p w14:paraId="35627AAA" w14:textId="77777777" w:rsidR="000C0DE9" w:rsidRPr="006E7EB1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1F73D7">
        <w:rPr>
          <w:sz w:val="22"/>
        </w:rPr>
        <w:t xml:space="preserve">Address: </w:t>
      </w:r>
      <w:r>
        <w:rPr>
          <w:sz w:val="22"/>
        </w:rPr>
        <w:t>S</w:t>
      </w:r>
      <w:r w:rsidRPr="001F73D7">
        <w:rPr>
          <w:sz w:val="22"/>
        </w:rPr>
        <w:t xml:space="preserve">ta. Catalina National High School  </w:t>
      </w:r>
    </w:p>
    <w:p w14:paraId="1E08A633" w14:textId="77777777" w:rsidR="000C0DE9" w:rsidRPr="001F73D7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1F73D7">
        <w:rPr>
          <w:sz w:val="22"/>
        </w:rPr>
        <w:t xml:space="preserve">SHS Teacher: Mark Joseph Maranan                </w:t>
      </w:r>
      <w:r>
        <w:rPr>
          <w:sz w:val="22"/>
        </w:rPr>
        <w:t xml:space="preserve">                          </w:t>
      </w:r>
    </w:p>
    <w:p w14:paraId="4CDCAF38" w14:textId="77777777" w:rsidR="000C0DE9" w:rsidRPr="001F73D7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1F73D7">
        <w:rPr>
          <w:sz w:val="22"/>
        </w:rPr>
        <w:t xml:space="preserve">Contact NO. 09455743348                                                       </w:t>
      </w:r>
    </w:p>
    <w:p w14:paraId="493AD621" w14:textId="77777777" w:rsidR="000C0DE9" w:rsidRDefault="000C0DE9" w:rsidP="000C0DE9">
      <w:pPr>
        <w:pStyle w:val="ListParagraph"/>
        <w:numPr>
          <w:ilvl w:val="0"/>
          <w:numId w:val="13"/>
        </w:numPr>
        <w:spacing w:after="160" w:line="300" w:lineRule="auto"/>
        <w:rPr>
          <w:sz w:val="22"/>
        </w:rPr>
      </w:pPr>
      <w:r w:rsidRPr="001F73D7">
        <w:rPr>
          <w:sz w:val="22"/>
        </w:rPr>
        <w:t xml:space="preserve">Address: Sta. Catalina National High School     </w:t>
      </w:r>
    </w:p>
    <w:p w14:paraId="3EA96197" w14:textId="77777777" w:rsidR="001F73D7" w:rsidRDefault="001F73D7" w:rsidP="001F73D7">
      <w:pPr>
        <w:spacing w:before="0" w:after="0"/>
      </w:pPr>
    </w:p>
    <w:p w14:paraId="4F8E109F" w14:textId="77777777" w:rsidR="00F031D6" w:rsidRDefault="00F031D6" w:rsidP="001F73D7">
      <w:pPr>
        <w:spacing w:before="0" w:after="0"/>
      </w:pPr>
    </w:p>
    <w:p w14:paraId="34D7E814" w14:textId="77777777" w:rsidR="00F031D6" w:rsidRDefault="00F031D6" w:rsidP="001F73D7">
      <w:pPr>
        <w:spacing w:before="0" w:after="0"/>
      </w:pPr>
    </w:p>
    <w:p w14:paraId="45B35C08" w14:textId="77777777" w:rsidR="00F031D6" w:rsidRDefault="00F031D6" w:rsidP="001F73D7">
      <w:pPr>
        <w:spacing w:before="0" w:after="0"/>
      </w:pPr>
    </w:p>
    <w:p w14:paraId="4F6336B2" w14:textId="77777777" w:rsidR="00F031D6" w:rsidRDefault="00F031D6" w:rsidP="001F73D7">
      <w:pPr>
        <w:spacing w:before="0" w:after="0"/>
      </w:pPr>
    </w:p>
    <w:p w14:paraId="329C4C20" w14:textId="77777777" w:rsidR="00F031D6" w:rsidRDefault="00F031D6" w:rsidP="001F73D7">
      <w:pPr>
        <w:spacing w:before="0" w:after="0"/>
      </w:pPr>
    </w:p>
    <w:p w14:paraId="61891E8B" w14:textId="77777777" w:rsidR="00F031D6" w:rsidRDefault="00F031D6" w:rsidP="001F73D7">
      <w:pPr>
        <w:spacing w:before="0" w:after="0"/>
      </w:pPr>
    </w:p>
    <w:p w14:paraId="28A4F128" w14:textId="77777777" w:rsidR="00F031D6" w:rsidRDefault="00F031D6" w:rsidP="001F73D7">
      <w:pPr>
        <w:spacing w:before="0" w:after="0"/>
      </w:pPr>
    </w:p>
    <w:p w14:paraId="38D11D72" w14:textId="77777777" w:rsidR="00F031D6" w:rsidRDefault="00F031D6" w:rsidP="001F73D7">
      <w:pPr>
        <w:spacing w:before="0" w:after="0"/>
      </w:pPr>
    </w:p>
    <w:p w14:paraId="08C11F03" w14:textId="77777777" w:rsidR="00F031D6" w:rsidRDefault="00F031D6" w:rsidP="001F73D7">
      <w:pPr>
        <w:spacing w:before="0" w:after="0"/>
      </w:pPr>
    </w:p>
    <w:p w14:paraId="77B869D8" w14:textId="77777777" w:rsidR="00F031D6" w:rsidRDefault="00F031D6" w:rsidP="001F73D7">
      <w:pPr>
        <w:spacing w:before="0" w:after="0"/>
      </w:pPr>
    </w:p>
    <w:p w14:paraId="3180BF45" w14:textId="77777777" w:rsidR="00F031D6" w:rsidRDefault="00F031D6" w:rsidP="001F73D7">
      <w:pPr>
        <w:spacing w:before="0" w:after="0"/>
      </w:pPr>
    </w:p>
    <w:p w14:paraId="4CE99E94" w14:textId="77777777" w:rsidR="00F031D6" w:rsidRDefault="00F031D6" w:rsidP="001F73D7">
      <w:pPr>
        <w:spacing w:before="0" w:after="0"/>
      </w:pPr>
    </w:p>
    <w:p w14:paraId="6881EA69" w14:textId="77777777" w:rsidR="00F031D6" w:rsidRDefault="00F031D6" w:rsidP="001F73D7">
      <w:pPr>
        <w:spacing w:before="0" w:after="0"/>
      </w:pPr>
    </w:p>
    <w:p w14:paraId="43554F1D" w14:textId="77777777" w:rsidR="00F031D6" w:rsidRDefault="00F031D6" w:rsidP="001F73D7">
      <w:pPr>
        <w:spacing w:before="0" w:after="0"/>
      </w:pPr>
    </w:p>
    <w:p w14:paraId="4523476E" w14:textId="77777777" w:rsidR="00F031D6" w:rsidRDefault="00F031D6" w:rsidP="001F73D7">
      <w:pPr>
        <w:spacing w:before="0" w:after="0"/>
      </w:pPr>
    </w:p>
    <w:p w14:paraId="39B3EBBB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03898778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0AFD7FEA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1B9F6EBF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14B9D5B0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2B4955A7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1E7AF7D0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</w:p>
    <w:p w14:paraId="0B19EFEA" w14:textId="77777777" w:rsidR="002C5689" w:rsidRDefault="002C5689" w:rsidP="00F031D6">
      <w:pPr>
        <w:pStyle w:val="Heading1"/>
        <w:spacing w:before="0" w:after="0"/>
        <w:rPr>
          <w:rStyle w:val="Bold"/>
          <w:b/>
          <w:bCs w:val="0"/>
        </w:rPr>
      </w:pPr>
      <w:r>
        <w:rPr>
          <w:rStyle w:val="Bold"/>
          <w:b/>
          <w:bCs w:val="0"/>
        </w:rPr>
        <w:t xml:space="preserve"> </w:t>
      </w:r>
    </w:p>
    <w:p w14:paraId="2D0E9CFC" w14:textId="3BA503F7" w:rsidR="00F031D6" w:rsidRPr="00E04592" w:rsidRDefault="00F031D6" w:rsidP="00F031D6">
      <w:pPr>
        <w:pStyle w:val="Heading1"/>
        <w:spacing w:before="0" w:after="0"/>
        <w:rPr>
          <w:rStyle w:val="Bold"/>
          <w:b/>
          <w:bCs w:val="0"/>
        </w:rPr>
      </w:pPr>
      <w:r w:rsidRPr="00E04592">
        <w:rPr>
          <w:rStyle w:val="Bold"/>
          <w:b/>
          <w:bCs w:val="0"/>
        </w:rPr>
        <w:t>Objective</w:t>
      </w:r>
    </w:p>
    <w:p w14:paraId="24A92FEA" w14:textId="1491E258" w:rsidR="00F031D6" w:rsidRDefault="00F031D6" w:rsidP="00F031D6">
      <w:pP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DD4A0B">
        <w:rPr>
          <w:sz w:val="24"/>
          <w:szCs w:val="24"/>
        </w:rPr>
        <w:t>A dedicated Senior High School student specializing in</w:t>
      </w:r>
      <w:r w:rsidR="000C6F77">
        <w:rPr>
          <w:sz w:val="24"/>
          <w:szCs w:val="24"/>
        </w:rPr>
        <w:t xml:space="preserve"> </w:t>
      </w:r>
      <w:r w:rsidRPr="00DD4A0B">
        <w:rPr>
          <w:sz w:val="24"/>
          <w:szCs w:val="24"/>
        </w:rPr>
        <w:t>Information and Communication Technology, seeking a work immersion opportunity to apply skills in web development, computer systems, and networking. I want to enhance my technical expertise, contribute to real-world IT projects, and develop valuable professional and interpersonal skills for future career growth</w:t>
      </w:r>
    </w:p>
    <w:p w14:paraId="6FF199D6" w14:textId="77777777" w:rsidR="006B7C92" w:rsidRPr="00E04592" w:rsidRDefault="006B7C92" w:rsidP="006B7C92">
      <w:pPr>
        <w:pStyle w:val="Heading1"/>
        <w:spacing w:before="0" w:after="0"/>
        <w:rPr>
          <w:rStyle w:val="Bold"/>
          <w:b/>
          <w:bCs w:val="0"/>
        </w:rPr>
      </w:pPr>
      <w:r w:rsidRPr="00E04592">
        <w:rPr>
          <w:rStyle w:val="Bold"/>
          <w:b/>
          <w:bCs w:val="0"/>
        </w:rPr>
        <w:t>Education</w:t>
      </w:r>
    </w:p>
    <w:p w14:paraId="22A7A9A5" w14:textId="77777777" w:rsidR="006B7C92" w:rsidRPr="00DD4A0B" w:rsidRDefault="006B7C92" w:rsidP="006B7C92">
      <w:pPr>
        <w:pStyle w:val="ListParagraph"/>
        <w:numPr>
          <w:ilvl w:val="0"/>
          <w:numId w:val="13"/>
        </w:numPr>
        <w:spacing w:before="0" w:after="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Sta. Catalina National High School</w:t>
      </w:r>
    </w:p>
    <w:p w14:paraId="1523DF02" w14:textId="77777777" w:rsidR="006B7C92" w:rsidRPr="00DD4A0B" w:rsidRDefault="006B7C92" w:rsidP="006B7C92">
      <w:pPr>
        <w:pStyle w:val="ListParagraph"/>
        <w:numPr>
          <w:ilvl w:val="0"/>
          <w:numId w:val="13"/>
        </w:numPr>
        <w:spacing w:before="0" w:after="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Senior High School –Technical Vocational Livelihood Track</w:t>
      </w:r>
    </w:p>
    <w:p w14:paraId="1C2F0ED2" w14:textId="77777777" w:rsidR="006B7C92" w:rsidRPr="00DD4A0B" w:rsidRDefault="006B7C92" w:rsidP="006B7C92">
      <w:pPr>
        <w:pStyle w:val="ListParagraph"/>
        <w:spacing w:before="0" w:after="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 xml:space="preserve"> Information Communication Technology Strand </w:t>
      </w:r>
    </w:p>
    <w:p w14:paraId="08D34BC6" w14:textId="6732C17F" w:rsidR="00F031D6" w:rsidRPr="00620867" w:rsidRDefault="006B7C92" w:rsidP="001F73D7">
      <w:pPr>
        <w:pStyle w:val="ListParagraph"/>
        <w:numPr>
          <w:ilvl w:val="0"/>
          <w:numId w:val="13"/>
        </w:numPr>
        <w:spacing w:before="0" w:after="0" w:line="300" w:lineRule="auto"/>
        <w:rPr>
          <w:sz w:val="22"/>
        </w:rPr>
      </w:pPr>
      <w:r w:rsidRPr="00DD4A0B">
        <w:rPr>
          <w:sz w:val="24"/>
          <w:szCs w:val="24"/>
        </w:rPr>
        <w:t xml:space="preserve">Relevant coursework: Networking, Computer Hardware and Software, </w:t>
      </w:r>
      <w:proofErr w:type="gramStart"/>
      <w:r w:rsidRPr="00DD4A0B">
        <w:rPr>
          <w:sz w:val="24"/>
          <w:szCs w:val="24"/>
        </w:rPr>
        <w:t>Web  Development</w:t>
      </w:r>
      <w:proofErr w:type="gramEnd"/>
      <w:r w:rsidRPr="00DD4A0B">
        <w:rPr>
          <w:sz w:val="24"/>
          <w:szCs w:val="24"/>
        </w:rPr>
        <w:t xml:space="preserve"> (HTML, CSS)</w:t>
      </w:r>
    </w:p>
    <w:p w14:paraId="223FA6C8" w14:textId="77777777" w:rsidR="00620867" w:rsidRPr="006B7C92" w:rsidRDefault="00620867" w:rsidP="00620867">
      <w:pPr>
        <w:pStyle w:val="ListParagraph"/>
        <w:spacing w:before="0" w:after="0" w:line="300" w:lineRule="auto"/>
        <w:rPr>
          <w:rStyle w:val="Bold"/>
          <w:b w:val="0"/>
          <w:bCs w:val="0"/>
          <w:sz w:val="22"/>
        </w:rPr>
      </w:pPr>
    </w:p>
    <w:p w14:paraId="43385167" w14:textId="083232CB" w:rsidR="0021214F" w:rsidRPr="00E04592" w:rsidRDefault="001E2574" w:rsidP="001F73D7">
      <w:pPr>
        <w:pStyle w:val="Heading1"/>
        <w:spacing w:before="0" w:after="0"/>
        <w:rPr>
          <w:rStyle w:val="Bold"/>
          <w:b/>
          <w:bCs w:val="0"/>
        </w:rPr>
      </w:pPr>
      <w:r w:rsidRPr="00E04592">
        <w:rPr>
          <w:rStyle w:val="Bold"/>
          <w:b/>
          <w:bCs w:val="0"/>
        </w:rPr>
        <w:t>Experienc</w:t>
      </w:r>
      <w:r w:rsidR="000772E6" w:rsidRPr="00E04592">
        <w:rPr>
          <w:rStyle w:val="Bold"/>
          <w:b/>
          <w:bCs w:val="0"/>
        </w:rPr>
        <w:t>e</w:t>
      </w:r>
      <w:r w:rsidR="00E04592" w:rsidRPr="00E04592">
        <w:rPr>
          <w:rStyle w:val="Bold"/>
          <w:b/>
          <w:bCs w:val="0"/>
        </w:rPr>
        <w:tab/>
      </w:r>
    </w:p>
    <w:p w14:paraId="26F118A2" w14:textId="50F8CD65" w:rsidR="002E3122" w:rsidRPr="00E04592" w:rsidRDefault="002E3122" w:rsidP="000C6F77">
      <w:pPr>
        <w:spacing w:before="0" w:after="0"/>
        <w:rPr>
          <w:rStyle w:val="Bold"/>
          <w:sz w:val="24"/>
          <w:szCs w:val="24"/>
        </w:rPr>
      </w:pPr>
      <w:r w:rsidRPr="00E04592">
        <w:rPr>
          <w:rStyle w:val="Bold"/>
          <w:sz w:val="24"/>
          <w:szCs w:val="24"/>
        </w:rPr>
        <w:t>Sta</w:t>
      </w:r>
      <w:r w:rsidR="000E0AA3" w:rsidRPr="00E04592">
        <w:rPr>
          <w:rStyle w:val="Bold"/>
          <w:sz w:val="24"/>
          <w:szCs w:val="24"/>
        </w:rPr>
        <w:t xml:space="preserve">. Catalina </w:t>
      </w:r>
      <w:proofErr w:type="gramStart"/>
      <w:r w:rsidR="000E0AA3" w:rsidRPr="00E04592">
        <w:rPr>
          <w:rStyle w:val="Bold"/>
          <w:sz w:val="24"/>
          <w:szCs w:val="24"/>
        </w:rPr>
        <w:t>National  High</w:t>
      </w:r>
      <w:proofErr w:type="gramEnd"/>
      <w:r w:rsidR="000E0AA3" w:rsidRPr="00E04592">
        <w:rPr>
          <w:rStyle w:val="Bold"/>
          <w:sz w:val="24"/>
          <w:szCs w:val="24"/>
        </w:rPr>
        <w:t xml:space="preserve"> School October 2024</w:t>
      </w:r>
      <w:r w:rsidR="007474C2" w:rsidRPr="00E04592">
        <w:rPr>
          <w:rStyle w:val="Bold"/>
          <w:sz w:val="24"/>
          <w:szCs w:val="24"/>
        </w:rPr>
        <w:t>-Present</w:t>
      </w:r>
    </w:p>
    <w:p w14:paraId="3EDAA7C3" w14:textId="0AC6EC17" w:rsidR="00F52572" w:rsidRPr="00DD4A0B" w:rsidRDefault="00F52572" w:rsidP="001F73D7">
      <w:pPr>
        <w:pStyle w:val="ListParagraph"/>
        <w:numPr>
          <w:ilvl w:val="0"/>
          <w:numId w:val="13"/>
        </w:numPr>
        <w:spacing w:before="0" w:after="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Troubleshooting software and hardware issue</w:t>
      </w:r>
      <w:r w:rsidR="00B80DB5" w:rsidRPr="00DD4A0B">
        <w:rPr>
          <w:sz w:val="24"/>
          <w:szCs w:val="24"/>
        </w:rPr>
        <w:t xml:space="preserve"> </w:t>
      </w:r>
    </w:p>
    <w:p w14:paraId="6562ABFE" w14:textId="30EE42CD" w:rsidR="00F52572" w:rsidRPr="00DD4A0B" w:rsidRDefault="00F52572" w:rsidP="000C6F77">
      <w:pPr>
        <w:pStyle w:val="ListParagraph"/>
        <w:numPr>
          <w:ilvl w:val="0"/>
          <w:numId w:val="13"/>
        </w:numPr>
        <w:spacing w:before="0" w:after="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Assemble and disassemble computer</w:t>
      </w:r>
      <w:r w:rsidR="0062781F" w:rsidRPr="00DD4A0B">
        <w:rPr>
          <w:sz w:val="24"/>
          <w:szCs w:val="24"/>
        </w:rPr>
        <w:t xml:space="preserve"> </w:t>
      </w:r>
      <w:r w:rsidR="00E04592" w:rsidRPr="00DD4A0B">
        <w:rPr>
          <w:sz w:val="24"/>
          <w:szCs w:val="24"/>
        </w:rPr>
        <w:tab/>
      </w:r>
    </w:p>
    <w:p w14:paraId="7CC4388B" w14:textId="5DFC9054" w:rsidR="00F52572" w:rsidRPr="00DD4A0B" w:rsidRDefault="00F52572" w:rsidP="00F52572">
      <w:pPr>
        <w:pStyle w:val="ListParagraph"/>
        <w:numPr>
          <w:ilvl w:val="0"/>
          <w:numId w:val="13"/>
        </w:numPr>
        <w:spacing w:after="16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Network</w:t>
      </w:r>
      <w:r w:rsidR="002F495F">
        <w:rPr>
          <w:sz w:val="24"/>
          <w:szCs w:val="24"/>
        </w:rPr>
        <w:t xml:space="preserve"> </w:t>
      </w:r>
      <w:r w:rsidR="001B2D48">
        <w:rPr>
          <w:sz w:val="24"/>
          <w:szCs w:val="24"/>
        </w:rPr>
        <w:t>&amp; Server</w:t>
      </w:r>
      <w:r w:rsidRPr="00DD4A0B">
        <w:rPr>
          <w:sz w:val="24"/>
          <w:szCs w:val="24"/>
        </w:rPr>
        <w:t xml:space="preserve"> Configuration</w:t>
      </w:r>
      <w:r w:rsidR="00CC56FE" w:rsidRPr="00DD4A0B">
        <w:rPr>
          <w:sz w:val="24"/>
          <w:szCs w:val="24"/>
        </w:rPr>
        <w:t xml:space="preserve"> </w:t>
      </w:r>
    </w:p>
    <w:p w14:paraId="4CFCC19E" w14:textId="1B6A55C7" w:rsidR="00C25114" w:rsidRPr="00DD4A0B" w:rsidRDefault="000A5DB6" w:rsidP="000C6F77">
      <w:pPr>
        <w:pStyle w:val="ListParagraph"/>
        <w:numPr>
          <w:ilvl w:val="0"/>
          <w:numId w:val="13"/>
        </w:numPr>
        <w:spacing w:before="0" w:after="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Installing OS Windows10</w:t>
      </w:r>
      <w:r w:rsidR="00F1027D" w:rsidRPr="00DD4A0B">
        <w:rPr>
          <w:sz w:val="24"/>
          <w:szCs w:val="24"/>
        </w:rPr>
        <w:t xml:space="preserve"> </w:t>
      </w:r>
      <w:r w:rsidR="00C84F90" w:rsidRPr="00DD4A0B">
        <w:rPr>
          <w:sz w:val="24"/>
          <w:szCs w:val="24"/>
        </w:rPr>
        <w:t xml:space="preserve">&amp; 2016 </w:t>
      </w:r>
      <w:r w:rsidR="00D92038" w:rsidRPr="00DD4A0B">
        <w:rPr>
          <w:sz w:val="24"/>
          <w:szCs w:val="24"/>
        </w:rPr>
        <w:t xml:space="preserve">   </w:t>
      </w:r>
      <w:r w:rsidR="00C84F90" w:rsidRPr="00DD4A0B">
        <w:rPr>
          <w:sz w:val="24"/>
          <w:szCs w:val="24"/>
        </w:rPr>
        <w:t>Server</w:t>
      </w:r>
      <w:r w:rsidR="00D92038" w:rsidRPr="00DD4A0B">
        <w:rPr>
          <w:sz w:val="24"/>
          <w:szCs w:val="24"/>
        </w:rPr>
        <w:t xml:space="preserve">                                                                                                       </w:t>
      </w:r>
    </w:p>
    <w:p w14:paraId="0B11EDFC" w14:textId="77777777" w:rsidR="00620867" w:rsidRDefault="00BA21EF" w:rsidP="00E60B8B">
      <w:pPr>
        <w:pStyle w:val="ListParagraph"/>
        <w:numPr>
          <w:ilvl w:val="0"/>
          <w:numId w:val="13"/>
        </w:numPr>
        <w:spacing w:after="160" w:line="300" w:lineRule="auto"/>
        <w:rPr>
          <w:sz w:val="24"/>
          <w:szCs w:val="24"/>
        </w:rPr>
      </w:pPr>
      <w:r w:rsidRPr="00DD4A0B">
        <w:rPr>
          <w:sz w:val="24"/>
          <w:szCs w:val="24"/>
        </w:rPr>
        <w:t>Printer Maint</w:t>
      </w:r>
      <w:r w:rsidR="00D33F0B" w:rsidRPr="00DD4A0B">
        <w:rPr>
          <w:sz w:val="24"/>
          <w:szCs w:val="24"/>
        </w:rPr>
        <w:t>enance</w:t>
      </w:r>
      <w:r w:rsidR="00D92038" w:rsidRPr="00DD4A0B">
        <w:rPr>
          <w:sz w:val="24"/>
          <w:szCs w:val="24"/>
        </w:rPr>
        <w:t xml:space="preserve">     </w:t>
      </w:r>
    </w:p>
    <w:p w14:paraId="0D42D7C1" w14:textId="7EEDFD0E" w:rsidR="00D92038" w:rsidRPr="00E60B8B" w:rsidRDefault="00D92038" w:rsidP="000C6F77">
      <w:pPr>
        <w:pStyle w:val="ListParagraph"/>
        <w:spacing w:before="0" w:after="0" w:line="300" w:lineRule="auto"/>
        <w:rPr>
          <w:rStyle w:val="Bold"/>
          <w:b w:val="0"/>
          <w:bCs w:val="0"/>
          <w:sz w:val="24"/>
          <w:szCs w:val="24"/>
        </w:rPr>
      </w:pPr>
      <w:r w:rsidRPr="00DD4A0B">
        <w:rPr>
          <w:sz w:val="24"/>
          <w:szCs w:val="24"/>
        </w:rPr>
        <w:t xml:space="preserve">                                               </w:t>
      </w:r>
    </w:p>
    <w:p w14:paraId="5A604642" w14:textId="4D1DDA0C" w:rsidR="001E2574" w:rsidRPr="00E04592" w:rsidRDefault="001E2574" w:rsidP="001F73D7">
      <w:pPr>
        <w:pStyle w:val="Heading1"/>
        <w:spacing w:before="0" w:after="0"/>
        <w:rPr>
          <w:rStyle w:val="Bold"/>
          <w:b/>
          <w:bCs w:val="0"/>
        </w:rPr>
      </w:pPr>
      <w:r w:rsidRPr="00E04592">
        <w:rPr>
          <w:rStyle w:val="Bold"/>
          <w:b/>
          <w:bCs w:val="0"/>
        </w:rPr>
        <w:t>Skills</w:t>
      </w:r>
    </w:p>
    <w:p w14:paraId="0E02E0AA" w14:textId="27242626" w:rsidR="00F031D6" w:rsidRPr="00CC01E0" w:rsidRDefault="00F52572" w:rsidP="00CC01E0">
      <w:pPr>
        <w:pStyle w:val="ListParagraph"/>
        <w:numPr>
          <w:ilvl w:val="0"/>
          <w:numId w:val="14"/>
        </w:numPr>
        <w:spacing w:before="0" w:after="0" w:line="300" w:lineRule="auto"/>
        <w:rPr>
          <w:sz w:val="22"/>
        </w:rPr>
      </w:pPr>
      <w:r w:rsidRPr="00C778E3">
        <w:rPr>
          <w:sz w:val="22"/>
        </w:rPr>
        <w:t>Computer Hardware &amp; Software Troubleshooting</w:t>
      </w:r>
    </w:p>
    <w:p w14:paraId="1D5E3EF6" w14:textId="307184DD" w:rsidR="00F52572" w:rsidRPr="00C778E3" w:rsidRDefault="00F52572" w:rsidP="00F52572">
      <w:pPr>
        <w:pStyle w:val="ListParagraph"/>
        <w:numPr>
          <w:ilvl w:val="0"/>
          <w:numId w:val="14"/>
        </w:numPr>
        <w:spacing w:after="160" w:line="300" w:lineRule="auto"/>
        <w:rPr>
          <w:sz w:val="22"/>
        </w:rPr>
      </w:pPr>
      <w:r w:rsidRPr="00C778E3">
        <w:rPr>
          <w:sz w:val="22"/>
        </w:rPr>
        <w:t>Network Setup &amp; Maintenance LAN/WAN, Wi-Fi</w:t>
      </w:r>
    </w:p>
    <w:p w14:paraId="1D4F162B" w14:textId="30954318" w:rsidR="00F52572" w:rsidRPr="00C778E3" w:rsidRDefault="00F52572" w:rsidP="00F52572">
      <w:pPr>
        <w:pStyle w:val="ListParagraph"/>
        <w:numPr>
          <w:ilvl w:val="0"/>
          <w:numId w:val="14"/>
        </w:numPr>
        <w:rPr>
          <w:sz w:val="22"/>
        </w:rPr>
      </w:pPr>
      <w:r w:rsidRPr="00C778E3">
        <w:rPr>
          <w:sz w:val="22"/>
        </w:rPr>
        <w:t xml:space="preserve">Basic Programming Languages </w:t>
      </w:r>
      <w:r w:rsidR="008209DF" w:rsidRPr="00C778E3">
        <w:rPr>
          <w:sz w:val="22"/>
        </w:rPr>
        <w:t>html</w:t>
      </w:r>
    </w:p>
    <w:p w14:paraId="78D40784" w14:textId="59D3FD2B" w:rsidR="0057203C" w:rsidRPr="00C778E3" w:rsidRDefault="0057203C" w:rsidP="00F52572">
      <w:pPr>
        <w:pStyle w:val="ListParagraph"/>
        <w:numPr>
          <w:ilvl w:val="0"/>
          <w:numId w:val="14"/>
        </w:numPr>
        <w:rPr>
          <w:sz w:val="22"/>
        </w:rPr>
      </w:pPr>
      <w:r w:rsidRPr="00C778E3">
        <w:rPr>
          <w:sz w:val="22"/>
        </w:rPr>
        <w:t>Time management, Cooperating and Respo</w:t>
      </w:r>
      <w:r w:rsidR="00E129A1" w:rsidRPr="00C778E3">
        <w:rPr>
          <w:sz w:val="22"/>
        </w:rPr>
        <w:t>nsible</w:t>
      </w:r>
    </w:p>
    <w:p w14:paraId="65AEA0B4" w14:textId="7757FE3E" w:rsidR="002C5689" w:rsidRDefault="002C5689" w:rsidP="00620867">
      <w:pPr>
        <w:spacing w:before="0" w:after="0" w:line="300" w:lineRule="auto"/>
        <w:rPr>
          <w:sz w:val="22"/>
        </w:rPr>
      </w:pPr>
    </w:p>
    <w:p w14:paraId="1859F56F" w14:textId="6995E6CC" w:rsidR="00D92038" w:rsidRDefault="002C5689" w:rsidP="00430BA9">
      <w:pPr>
        <w:spacing w:before="0" w:after="0" w:line="300" w:lineRule="auto"/>
        <w:rPr>
          <w:sz w:val="22"/>
        </w:rPr>
      </w:pPr>
      <w:r>
        <w:rPr>
          <w:sz w:val="22"/>
        </w:rPr>
        <w:t xml:space="preserve">               </w:t>
      </w:r>
      <w:r w:rsidR="002B171C">
        <w:rPr>
          <w:sz w:val="22"/>
        </w:rPr>
        <w:t xml:space="preserve">    _</w:t>
      </w:r>
      <w:r w:rsidR="00430BA9" w:rsidRPr="00430BA9">
        <w:rPr>
          <w:sz w:val="22"/>
        </w:rPr>
        <w:t>______________</w:t>
      </w:r>
      <w:r w:rsidR="00430BA9">
        <w:rPr>
          <w:sz w:val="22"/>
        </w:rPr>
        <w:t>___</w:t>
      </w:r>
    </w:p>
    <w:p w14:paraId="58A99325" w14:textId="3E453332" w:rsidR="00FC3114" w:rsidRDefault="00D92038" w:rsidP="00430BA9">
      <w:pPr>
        <w:spacing w:before="0" w:after="0" w:line="300" w:lineRule="auto"/>
        <w:rPr>
          <w:sz w:val="22"/>
        </w:rPr>
      </w:pPr>
      <w:r>
        <w:rPr>
          <w:sz w:val="22"/>
        </w:rPr>
        <w:t xml:space="preserve">                    </w:t>
      </w:r>
      <w:r w:rsidR="00430BA9" w:rsidRPr="00430BA9">
        <w:rPr>
          <w:sz w:val="22"/>
        </w:rPr>
        <w:t>Rain Loyd</w:t>
      </w:r>
      <w:r w:rsidR="00430BA9">
        <w:rPr>
          <w:sz w:val="22"/>
        </w:rPr>
        <w:t xml:space="preserve"> F.</w:t>
      </w:r>
      <w:r w:rsidR="00430BA9" w:rsidRPr="00430BA9">
        <w:rPr>
          <w:sz w:val="22"/>
        </w:rPr>
        <w:t xml:space="preserve"> Tolentino</w:t>
      </w:r>
    </w:p>
    <w:p w14:paraId="7F2874AE" w14:textId="43A1D274" w:rsidR="000A5DB6" w:rsidRPr="00D92038" w:rsidRDefault="00FC3114" w:rsidP="00430BA9">
      <w:pPr>
        <w:spacing w:before="0" w:after="0" w:line="300" w:lineRule="auto"/>
        <w:rPr>
          <w:sz w:val="22"/>
        </w:rPr>
      </w:pPr>
      <w:r>
        <w:rPr>
          <w:sz w:val="22"/>
        </w:rPr>
        <w:t xml:space="preserve">                     </w:t>
      </w:r>
      <w:r w:rsidR="00430BA9">
        <w:rPr>
          <w:sz w:val="22"/>
        </w:rPr>
        <w:t xml:space="preserve">      </w:t>
      </w:r>
      <w:r>
        <w:rPr>
          <w:sz w:val="22"/>
        </w:rPr>
        <w:t xml:space="preserve">  </w:t>
      </w:r>
      <w:r>
        <w:rPr>
          <w:sz w:val="22"/>
        </w:rPr>
        <w:t>Applicant</w:t>
      </w:r>
      <w:r w:rsidR="00E274BF" w:rsidRPr="00D92038">
        <w:rPr>
          <w:sz w:val="22"/>
        </w:rPr>
        <w:t xml:space="preserve">  </w:t>
      </w:r>
      <w:r w:rsidR="006B5A54" w:rsidRPr="00D92038">
        <w:rPr>
          <w:sz w:val="22"/>
        </w:rPr>
        <w:t xml:space="preserve"> </w:t>
      </w:r>
      <w:r w:rsidR="00150608" w:rsidRPr="00D92038">
        <w:rPr>
          <w:sz w:val="22"/>
        </w:rPr>
        <w:t xml:space="preserve">                  </w:t>
      </w:r>
      <w:r w:rsidR="00E03801" w:rsidRPr="00D92038">
        <w:rPr>
          <w:sz w:val="22"/>
        </w:rPr>
        <w:t xml:space="preserve">         </w:t>
      </w:r>
      <w:r w:rsidR="00150608" w:rsidRPr="00D92038">
        <w:rPr>
          <w:sz w:val="22"/>
        </w:rPr>
        <w:t xml:space="preserve"> </w:t>
      </w:r>
    </w:p>
    <w:p w14:paraId="7A74E00F" w14:textId="04355293" w:rsidR="00FA5A75" w:rsidRDefault="00FA5A75" w:rsidP="00333F5B">
      <w:pPr>
        <w:spacing w:after="160" w:line="300" w:lineRule="auto"/>
      </w:pPr>
    </w:p>
    <w:sectPr w:rsidR="00FA5A75" w:rsidSect="002C5689">
      <w:type w:val="continuous"/>
      <w:pgSz w:w="12240" w:h="20160" w:code="5"/>
      <w:pgMar w:top="1296" w:right="1440" w:bottom="432" w:left="1440" w:header="510" w:footer="624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9DEE" w14:textId="77777777" w:rsidR="00213800" w:rsidRDefault="00213800" w:rsidP="00725803">
      <w:r>
        <w:separator/>
      </w:r>
    </w:p>
    <w:p w14:paraId="3074B3D0" w14:textId="77777777" w:rsidR="00213800" w:rsidRDefault="00213800"/>
  </w:endnote>
  <w:endnote w:type="continuationSeparator" w:id="0">
    <w:p w14:paraId="447FD301" w14:textId="77777777" w:rsidR="00213800" w:rsidRDefault="00213800" w:rsidP="00725803">
      <w:r>
        <w:continuationSeparator/>
      </w:r>
    </w:p>
    <w:p w14:paraId="76CE9837" w14:textId="77777777" w:rsidR="00213800" w:rsidRDefault="00213800"/>
  </w:endnote>
  <w:endnote w:type="continuationNotice" w:id="1">
    <w:p w14:paraId="4C507EB8" w14:textId="77777777" w:rsidR="00213800" w:rsidRDefault="00213800"/>
    <w:p w14:paraId="471A36E1" w14:textId="77777777" w:rsidR="00213800" w:rsidRDefault="002138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13F1" w14:textId="77777777" w:rsidR="00213800" w:rsidRDefault="00213800" w:rsidP="00725803">
      <w:r>
        <w:separator/>
      </w:r>
    </w:p>
    <w:p w14:paraId="50DDD5C6" w14:textId="77777777" w:rsidR="00213800" w:rsidRDefault="00213800"/>
  </w:footnote>
  <w:footnote w:type="continuationSeparator" w:id="0">
    <w:p w14:paraId="78326BF6" w14:textId="77777777" w:rsidR="00213800" w:rsidRDefault="00213800" w:rsidP="00725803">
      <w:r>
        <w:continuationSeparator/>
      </w:r>
    </w:p>
    <w:p w14:paraId="4164AC3C" w14:textId="77777777" w:rsidR="00213800" w:rsidRDefault="00213800"/>
  </w:footnote>
  <w:footnote w:type="continuationNotice" w:id="1">
    <w:p w14:paraId="301F1937" w14:textId="77777777" w:rsidR="00213800" w:rsidRDefault="00213800"/>
    <w:p w14:paraId="34171824" w14:textId="77777777" w:rsidR="00213800" w:rsidRDefault="002138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7805B2"/>
    <w:multiLevelType w:val="hybridMultilevel"/>
    <w:tmpl w:val="00481B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E6F2C39"/>
    <w:multiLevelType w:val="hybridMultilevel"/>
    <w:tmpl w:val="9642EA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819A4"/>
    <w:multiLevelType w:val="hybridMultilevel"/>
    <w:tmpl w:val="4990AF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0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1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832913653">
    <w:abstractNumId w:val="9"/>
  </w:num>
  <w:num w:numId="14" w16cid:durableId="1432815605">
    <w:abstractNumId w:val="13"/>
  </w:num>
  <w:num w:numId="15" w16cid:durableId="19545582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72"/>
    <w:rsid w:val="00011C76"/>
    <w:rsid w:val="00012B5D"/>
    <w:rsid w:val="00025E77"/>
    <w:rsid w:val="00027312"/>
    <w:rsid w:val="00061AE7"/>
    <w:rsid w:val="000645F2"/>
    <w:rsid w:val="000668E3"/>
    <w:rsid w:val="00067AE4"/>
    <w:rsid w:val="0007117E"/>
    <w:rsid w:val="000772E6"/>
    <w:rsid w:val="00082F03"/>
    <w:rsid w:val="000835A0"/>
    <w:rsid w:val="000934A2"/>
    <w:rsid w:val="000A4634"/>
    <w:rsid w:val="000A5DB6"/>
    <w:rsid w:val="000A7FEA"/>
    <w:rsid w:val="000B25A8"/>
    <w:rsid w:val="000B32D7"/>
    <w:rsid w:val="000B35BB"/>
    <w:rsid w:val="000C0DE9"/>
    <w:rsid w:val="000C3838"/>
    <w:rsid w:val="000C6F77"/>
    <w:rsid w:val="000E0AA3"/>
    <w:rsid w:val="001002FC"/>
    <w:rsid w:val="0011313E"/>
    <w:rsid w:val="00116248"/>
    <w:rsid w:val="00144D98"/>
    <w:rsid w:val="00150608"/>
    <w:rsid w:val="00151825"/>
    <w:rsid w:val="001773C8"/>
    <w:rsid w:val="001A1E15"/>
    <w:rsid w:val="001B0955"/>
    <w:rsid w:val="001B2D48"/>
    <w:rsid w:val="001B55A6"/>
    <w:rsid w:val="001B7692"/>
    <w:rsid w:val="001C17AE"/>
    <w:rsid w:val="001E2574"/>
    <w:rsid w:val="001F2AD8"/>
    <w:rsid w:val="001F73D7"/>
    <w:rsid w:val="00200FBD"/>
    <w:rsid w:val="0021214F"/>
    <w:rsid w:val="00213800"/>
    <w:rsid w:val="00221AE3"/>
    <w:rsid w:val="00224EF6"/>
    <w:rsid w:val="00227784"/>
    <w:rsid w:val="0023705D"/>
    <w:rsid w:val="00250277"/>
    <w:rsid w:val="00250A31"/>
    <w:rsid w:val="00251C13"/>
    <w:rsid w:val="002528F9"/>
    <w:rsid w:val="002534A5"/>
    <w:rsid w:val="00291E3F"/>
    <w:rsid w:val="002922D0"/>
    <w:rsid w:val="002A7514"/>
    <w:rsid w:val="002B171C"/>
    <w:rsid w:val="002C367E"/>
    <w:rsid w:val="002C5689"/>
    <w:rsid w:val="002E0929"/>
    <w:rsid w:val="002E3122"/>
    <w:rsid w:val="002E578A"/>
    <w:rsid w:val="002F495F"/>
    <w:rsid w:val="00305D0C"/>
    <w:rsid w:val="003066A6"/>
    <w:rsid w:val="003275BF"/>
    <w:rsid w:val="00333F5B"/>
    <w:rsid w:val="00335CA6"/>
    <w:rsid w:val="00340B03"/>
    <w:rsid w:val="00353FC2"/>
    <w:rsid w:val="00356AFF"/>
    <w:rsid w:val="003653A1"/>
    <w:rsid w:val="00380AE7"/>
    <w:rsid w:val="00382D97"/>
    <w:rsid w:val="003902F1"/>
    <w:rsid w:val="003A1D3D"/>
    <w:rsid w:val="003A4620"/>
    <w:rsid w:val="003A6943"/>
    <w:rsid w:val="003C29C9"/>
    <w:rsid w:val="003C7748"/>
    <w:rsid w:val="003D1BF2"/>
    <w:rsid w:val="003D56ED"/>
    <w:rsid w:val="003E473C"/>
    <w:rsid w:val="003E6A09"/>
    <w:rsid w:val="00410BA2"/>
    <w:rsid w:val="00430BA9"/>
    <w:rsid w:val="00434074"/>
    <w:rsid w:val="004400F4"/>
    <w:rsid w:val="004409AF"/>
    <w:rsid w:val="0046391B"/>
    <w:rsid w:val="00463C3B"/>
    <w:rsid w:val="00465035"/>
    <w:rsid w:val="004664ED"/>
    <w:rsid w:val="0047204D"/>
    <w:rsid w:val="00484BB4"/>
    <w:rsid w:val="004937AE"/>
    <w:rsid w:val="004C5EE9"/>
    <w:rsid w:val="004D1B48"/>
    <w:rsid w:val="004E2970"/>
    <w:rsid w:val="004F4C2F"/>
    <w:rsid w:val="005026DD"/>
    <w:rsid w:val="00503724"/>
    <w:rsid w:val="00513EFC"/>
    <w:rsid w:val="0052113B"/>
    <w:rsid w:val="005311CA"/>
    <w:rsid w:val="005313CF"/>
    <w:rsid w:val="00541EB8"/>
    <w:rsid w:val="00541FAC"/>
    <w:rsid w:val="00546939"/>
    <w:rsid w:val="00564951"/>
    <w:rsid w:val="0057203C"/>
    <w:rsid w:val="0057230F"/>
    <w:rsid w:val="00573BF9"/>
    <w:rsid w:val="00594CBF"/>
    <w:rsid w:val="005A4A49"/>
    <w:rsid w:val="005B0D82"/>
    <w:rsid w:val="005B13C9"/>
    <w:rsid w:val="005B1D68"/>
    <w:rsid w:val="005B34A8"/>
    <w:rsid w:val="005C71B0"/>
    <w:rsid w:val="005F3191"/>
    <w:rsid w:val="00607AA3"/>
    <w:rsid w:val="00611B37"/>
    <w:rsid w:val="00620867"/>
    <w:rsid w:val="006252B4"/>
    <w:rsid w:val="006272AF"/>
    <w:rsid w:val="0062781F"/>
    <w:rsid w:val="0063117E"/>
    <w:rsid w:val="00643BE8"/>
    <w:rsid w:val="00646BA2"/>
    <w:rsid w:val="0065054B"/>
    <w:rsid w:val="00663317"/>
    <w:rsid w:val="00675EA0"/>
    <w:rsid w:val="00697386"/>
    <w:rsid w:val="006B5A54"/>
    <w:rsid w:val="006B7C92"/>
    <w:rsid w:val="006C08A0"/>
    <w:rsid w:val="006C29FC"/>
    <w:rsid w:val="006C3BE5"/>
    <w:rsid w:val="006C47D8"/>
    <w:rsid w:val="006D0A45"/>
    <w:rsid w:val="006D2D08"/>
    <w:rsid w:val="006D5F93"/>
    <w:rsid w:val="006E001D"/>
    <w:rsid w:val="006E085B"/>
    <w:rsid w:val="006E0FF6"/>
    <w:rsid w:val="006E1A2C"/>
    <w:rsid w:val="006E7EB1"/>
    <w:rsid w:val="006F26A2"/>
    <w:rsid w:val="006F3E24"/>
    <w:rsid w:val="0070237E"/>
    <w:rsid w:val="00705C8B"/>
    <w:rsid w:val="00705DEA"/>
    <w:rsid w:val="00724132"/>
    <w:rsid w:val="00725803"/>
    <w:rsid w:val="00725CB5"/>
    <w:rsid w:val="007307A3"/>
    <w:rsid w:val="00741C7E"/>
    <w:rsid w:val="0074486D"/>
    <w:rsid w:val="007474C2"/>
    <w:rsid w:val="00752315"/>
    <w:rsid w:val="0075629E"/>
    <w:rsid w:val="00760C18"/>
    <w:rsid w:val="00766B3E"/>
    <w:rsid w:val="007736E9"/>
    <w:rsid w:val="007A4EE3"/>
    <w:rsid w:val="007A7E98"/>
    <w:rsid w:val="007C211F"/>
    <w:rsid w:val="007C26CB"/>
    <w:rsid w:val="007C5337"/>
    <w:rsid w:val="007D5ED3"/>
    <w:rsid w:val="007E66B5"/>
    <w:rsid w:val="007E705E"/>
    <w:rsid w:val="007F3012"/>
    <w:rsid w:val="007F5BB0"/>
    <w:rsid w:val="007F7BB6"/>
    <w:rsid w:val="00805256"/>
    <w:rsid w:val="00814D6A"/>
    <w:rsid w:val="008209DF"/>
    <w:rsid w:val="00827403"/>
    <w:rsid w:val="00857E6B"/>
    <w:rsid w:val="00860DB2"/>
    <w:rsid w:val="00862AE1"/>
    <w:rsid w:val="00873709"/>
    <w:rsid w:val="008942F3"/>
    <w:rsid w:val="00895611"/>
    <w:rsid w:val="008968C4"/>
    <w:rsid w:val="008C5088"/>
    <w:rsid w:val="008C628F"/>
    <w:rsid w:val="008D31BD"/>
    <w:rsid w:val="008D3A9F"/>
    <w:rsid w:val="008D79E7"/>
    <w:rsid w:val="008D7C1C"/>
    <w:rsid w:val="008E02C8"/>
    <w:rsid w:val="00905368"/>
    <w:rsid w:val="0092291B"/>
    <w:rsid w:val="00932D92"/>
    <w:rsid w:val="009338E3"/>
    <w:rsid w:val="009341DD"/>
    <w:rsid w:val="0094328C"/>
    <w:rsid w:val="00946C8B"/>
    <w:rsid w:val="0095272C"/>
    <w:rsid w:val="00972024"/>
    <w:rsid w:val="009957F4"/>
    <w:rsid w:val="009E3850"/>
    <w:rsid w:val="009E52A1"/>
    <w:rsid w:val="009F04D2"/>
    <w:rsid w:val="009F2BA7"/>
    <w:rsid w:val="009F6DA0"/>
    <w:rsid w:val="00A01182"/>
    <w:rsid w:val="00A04CB5"/>
    <w:rsid w:val="00A06309"/>
    <w:rsid w:val="00A12AF4"/>
    <w:rsid w:val="00A16958"/>
    <w:rsid w:val="00A42C49"/>
    <w:rsid w:val="00A84617"/>
    <w:rsid w:val="00A9438D"/>
    <w:rsid w:val="00AA3BDC"/>
    <w:rsid w:val="00AC1916"/>
    <w:rsid w:val="00AD13CB"/>
    <w:rsid w:val="00AD3FD8"/>
    <w:rsid w:val="00AE5CFE"/>
    <w:rsid w:val="00B029FB"/>
    <w:rsid w:val="00B04D2E"/>
    <w:rsid w:val="00B12A59"/>
    <w:rsid w:val="00B256C7"/>
    <w:rsid w:val="00B30F84"/>
    <w:rsid w:val="00B35ADE"/>
    <w:rsid w:val="00B370A8"/>
    <w:rsid w:val="00B63761"/>
    <w:rsid w:val="00B67D9E"/>
    <w:rsid w:val="00B67F63"/>
    <w:rsid w:val="00B70EC2"/>
    <w:rsid w:val="00B74DE0"/>
    <w:rsid w:val="00B76933"/>
    <w:rsid w:val="00B80106"/>
    <w:rsid w:val="00B8085A"/>
    <w:rsid w:val="00B80DB5"/>
    <w:rsid w:val="00B815DE"/>
    <w:rsid w:val="00B845F9"/>
    <w:rsid w:val="00B94D25"/>
    <w:rsid w:val="00BA21EF"/>
    <w:rsid w:val="00BB7FEC"/>
    <w:rsid w:val="00BC7376"/>
    <w:rsid w:val="00BD669A"/>
    <w:rsid w:val="00BF61CD"/>
    <w:rsid w:val="00BF65E6"/>
    <w:rsid w:val="00C13F2B"/>
    <w:rsid w:val="00C23DE3"/>
    <w:rsid w:val="00C25114"/>
    <w:rsid w:val="00C43D65"/>
    <w:rsid w:val="00C67B80"/>
    <w:rsid w:val="00C778E3"/>
    <w:rsid w:val="00C84833"/>
    <w:rsid w:val="00C84F90"/>
    <w:rsid w:val="00C9044F"/>
    <w:rsid w:val="00C92F94"/>
    <w:rsid w:val="00C961C4"/>
    <w:rsid w:val="00CA259E"/>
    <w:rsid w:val="00CC01E0"/>
    <w:rsid w:val="00CC56FE"/>
    <w:rsid w:val="00CD3F4F"/>
    <w:rsid w:val="00CE22C4"/>
    <w:rsid w:val="00CE5EF5"/>
    <w:rsid w:val="00D01C4D"/>
    <w:rsid w:val="00D2420D"/>
    <w:rsid w:val="00D27341"/>
    <w:rsid w:val="00D30382"/>
    <w:rsid w:val="00D32E0B"/>
    <w:rsid w:val="00D33F0B"/>
    <w:rsid w:val="00D413F9"/>
    <w:rsid w:val="00D44E50"/>
    <w:rsid w:val="00D66FF6"/>
    <w:rsid w:val="00D90060"/>
    <w:rsid w:val="00D92038"/>
    <w:rsid w:val="00D92B95"/>
    <w:rsid w:val="00D952A2"/>
    <w:rsid w:val="00DB34B4"/>
    <w:rsid w:val="00DC187B"/>
    <w:rsid w:val="00DC6B2F"/>
    <w:rsid w:val="00DD4A0B"/>
    <w:rsid w:val="00DF21E3"/>
    <w:rsid w:val="00DF7130"/>
    <w:rsid w:val="00E03801"/>
    <w:rsid w:val="00E03F71"/>
    <w:rsid w:val="00E04592"/>
    <w:rsid w:val="00E0595E"/>
    <w:rsid w:val="00E129A1"/>
    <w:rsid w:val="00E142BA"/>
    <w:rsid w:val="00E154B5"/>
    <w:rsid w:val="00E21125"/>
    <w:rsid w:val="00E232F0"/>
    <w:rsid w:val="00E274BF"/>
    <w:rsid w:val="00E52791"/>
    <w:rsid w:val="00E60B8B"/>
    <w:rsid w:val="00E80C44"/>
    <w:rsid w:val="00E83195"/>
    <w:rsid w:val="00E93DAA"/>
    <w:rsid w:val="00EB0B3E"/>
    <w:rsid w:val="00EC3311"/>
    <w:rsid w:val="00F00A4F"/>
    <w:rsid w:val="00F031D6"/>
    <w:rsid w:val="00F1027D"/>
    <w:rsid w:val="00F12439"/>
    <w:rsid w:val="00F177A3"/>
    <w:rsid w:val="00F25C69"/>
    <w:rsid w:val="00F33CD8"/>
    <w:rsid w:val="00F33E30"/>
    <w:rsid w:val="00F37CFE"/>
    <w:rsid w:val="00F439C9"/>
    <w:rsid w:val="00F52572"/>
    <w:rsid w:val="00F5405E"/>
    <w:rsid w:val="00F756C3"/>
    <w:rsid w:val="00F8078C"/>
    <w:rsid w:val="00FA5A75"/>
    <w:rsid w:val="00FB113E"/>
    <w:rsid w:val="00FC3114"/>
    <w:rsid w:val="00FC6CDF"/>
    <w:rsid w:val="00FC796B"/>
    <w:rsid w:val="00FD1DE2"/>
    <w:rsid w:val="00FE5C66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6B3D5"/>
  <w15:chartTrackingRefBased/>
  <w15:docId w15:val="{18E64458-D20A-48E4-87C0-46E06F54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36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1F7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trainloyd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in%20Loyd%20Tolentino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19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Loyd Tolentino</dc:creator>
  <cp:keywords/>
  <dc:description/>
  <cp:lastModifiedBy>Rain loyd Tolentino</cp:lastModifiedBy>
  <cp:revision>16</cp:revision>
  <dcterms:created xsi:type="dcterms:W3CDTF">2025-11-12T13:02:00Z</dcterms:created>
  <dcterms:modified xsi:type="dcterms:W3CDTF">2025-11-12T13:21:00Z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